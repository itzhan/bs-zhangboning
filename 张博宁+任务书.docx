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after="100"/>
        <w:jc w:val="center"/>
        <w:rPr>
          <w:rFonts w:ascii="方正小标宋简体" w:hAnsi="方正小标宋简体" w:eastAsia="方正小标宋简体" w:cs="方正小标宋简体"/>
          <w:b/>
          <w:sz w:val="36"/>
          <w:szCs w:val="36"/>
        </w:rPr>
      </w:pPr>
      <w:bookmarkStart w:id="0" w:name="_Toc28624"/>
      <w:r>
        <w:rPr>
          <w:rFonts w:hint="eastAsia" w:ascii="黑体" w:hAnsi="黑体" w:eastAsia="黑体" w:cs="黑体"/>
          <w:bCs/>
          <w:sz w:val="36"/>
          <w:szCs w:val="36"/>
        </w:rPr>
        <w:t>郑州西亚斯学院毕业论文（设计）</w:t>
      </w:r>
      <w:bookmarkEnd w:id="0"/>
      <w:r>
        <w:rPr>
          <w:rFonts w:hint="eastAsia" w:ascii="黑体" w:hAnsi="黑体" w:eastAsia="黑体" w:cs="黑体"/>
          <w:bCs/>
          <w:sz w:val="36"/>
          <w:szCs w:val="36"/>
        </w:rPr>
        <w:t>任务书</w:t>
      </w:r>
    </w:p>
    <w:tbl>
      <w:tblPr>
        <w:tblStyle w:val="5"/>
        <w:tblW w:w="9638" w:type="dxa"/>
        <w:tblInd w:w="-2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602"/>
        <w:gridCol w:w="129"/>
        <w:gridCol w:w="2194"/>
        <w:gridCol w:w="537"/>
        <w:gridCol w:w="757"/>
        <w:gridCol w:w="1171"/>
        <w:gridCol w:w="935"/>
        <w:gridCol w:w="2713"/>
      </w:tblGrid>
      <w:tr>
        <w:trPr>
          <w:trHeight w:val="709" w:hRule="atLeast"/>
        </w:trPr>
        <w:tc>
          <w:tcPr>
            <w:tcW w:w="1202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姓名</w:t>
            </w:r>
          </w:p>
        </w:tc>
        <w:tc>
          <w:tcPr>
            <w:tcW w:w="2323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张博宁</w:t>
            </w:r>
          </w:p>
        </w:tc>
        <w:tc>
          <w:tcPr>
            <w:tcW w:w="537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学号</w:t>
            </w:r>
          </w:p>
        </w:tc>
        <w:tc>
          <w:tcPr>
            <w:tcW w:w="1928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2022105430144</w:t>
            </w:r>
          </w:p>
        </w:tc>
        <w:tc>
          <w:tcPr>
            <w:tcW w:w="935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专业</w:t>
            </w:r>
          </w:p>
        </w:tc>
        <w:tc>
          <w:tcPr>
            <w:tcW w:w="2713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数据科学与大数据技术（智能信息处理）</w:t>
            </w:r>
          </w:p>
        </w:tc>
      </w:tr>
      <w:tr>
        <w:trPr>
          <w:trHeight w:val="693" w:hRule="atLeast"/>
        </w:trPr>
        <w:tc>
          <w:tcPr>
            <w:tcW w:w="9638" w:type="dxa"/>
            <w:gridSpan w:val="9"/>
            <w:noWrap/>
            <w:vAlign w:val="center"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题目：基于Spring Boot的景区停车引导系统设计与实现</w:t>
            </w:r>
          </w:p>
        </w:tc>
      </w:tr>
      <w:tr>
        <w:trPr>
          <w:trHeight w:val="2874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研究（设计）目的与任务：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研究目的：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面向景区“停车难、找位慢、结算杂、决策弱”的痛点，构建一套基于 Spring Boot 的智能停车场管理系统，围绕“实时车位监测—在线预约—引导导航—扫码入场与在线支付—订单对账—可视化运营”形成闭环，区分游客与管理员两类角色，通过前后端分离、RBAC 权限、安全认证与缓存加速，实现景区停车业务的数字化、可视化与智能化，提升游客体验与景区精细化运营能力。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研究任务：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1.完成需求调研、业务流程建模与《系统需求规格说明书》；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sz w:val="24"/>
                <w:szCs w:val="24"/>
              </w:rPr>
              <w:t>完成总体架构、接口规范、权限模型与数据库 E-R 设计；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sz w:val="24"/>
                <w:szCs w:val="24"/>
              </w:rPr>
              <w:t>实现游客端：注册登录、车位实时查看、在线预约/取消、导航跳转、扫码入场/在线支付、停车记录与费用明细、异常申诉与车辆管理；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z w:val="24"/>
                <w:szCs w:val="24"/>
              </w:rPr>
              <w:t>实现管理员端：停车场/车位台账维护、预约与订单监控、计费规则与优惠券配置、车牌库与黑名单、客流/占用率与预警、营收对账报表与公告；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sz w:val="24"/>
                <w:szCs w:val="24"/>
              </w:rPr>
              <w:t>完成 ECharts 可视化看板（占用率、客流、营收、异常预警）；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hint="eastAsia" w:ascii="宋体" w:hAnsi="宋体" w:cs="宋体"/>
                <w:sz w:val="24"/>
                <w:szCs w:val="24"/>
              </w:rPr>
              <w:t>完成功能/接口/性能/安全测试与优化，部署可运行演示环境；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hint="eastAsia" w:ascii="宋体" w:hAnsi="宋体" w:cs="宋体"/>
                <w:sz w:val="24"/>
                <w:szCs w:val="24"/>
              </w:rPr>
              <w:t>提交成套文档与毕业论文。</w:t>
            </w:r>
          </w:p>
        </w:tc>
      </w:tr>
      <w:tr>
        <w:trPr>
          <w:trHeight w:val="3281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基本要求（应进行的调查研究或实验实习、研究方法、应掌握的原始资料（数据）、参考文献及其设计 技术要求、注意事项等，基本要求应符合《郑州西亚斯学院本科毕业论文（设计）工作管理条例》有关 规定）：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1.设计和分析的技术要求：熟练掌握 SSM 框架和相关技术，包括 Spring 、SpringMVC 、MyBatis、 MySQL 等，在分析和设计过程中，鼓励使用面向对象技术和 UML 建模工具。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2.功能要求：能够实现管理系统的核心功能，必须包含但不限于：游客用户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sz w:val="24"/>
                <w:szCs w:val="24"/>
              </w:rPr>
              <w:t>登录注册、查看停车场分布与实时空位、导航至停车场、在线预约与取消、扫码入场、在线支付、停车记录与费用明细、异常申诉、个人车辆与资料管理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功能；</w:t>
            </w:r>
            <w:r>
              <w:rPr>
                <w:rFonts w:hint="eastAsia" w:ascii="宋体" w:hAnsi="宋体" w:cs="宋体"/>
                <w:sz w:val="24"/>
                <w:szCs w:val="24"/>
              </w:rPr>
              <w:t>管理员用户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sz w:val="24"/>
                <w:szCs w:val="24"/>
              </w:rPr>
              <w:t>停车场与车位管理、预约与订单管理、计费规则与优惠券配置、车牌库与黑名单管理、客流与占用率统计及预警、营收报表与对账、公告发布与系统设置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功能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 w:val="24"/>
                <w:szCs w:val="24"/>
              </w:rPr>
              <w:t>.用户体验要求：注重用户体验，设计出简洁、易用的界面，提高用户的使用体验和满意度。同时， 需要考虑响应速度和页面加载性能，确保用户能够快速访问和使用系统。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24"/>
                <w:szCs w:val="24"/>
              </w:rPr>
              <w:t>.数据安全要求：确保用户数据的安全性，采取合适的数据加密和存储技术，防止用户数据泄露。 同时，需要遵守相关法律法规和政策要求，保护用户隐私。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  <w:szCs w:val="24"/>
              </w:rPr>
              <w:t>.可扩展性和可维护性要求：设计平台时需要考虑平台的可扩展性和可维护性， 以便于未来对平台 进行升级和扩展。同时，需要编写清晰的开发文档和使用手册，方便后续的维护和升级。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24"/>
                <w:szCs w:val="24"/>
              </w:rPr>
              <w:t>.权限管理与认证要求：设计系统的权限管理与认证功能，确保只有经过授权的用户才能访问和使 用系统。同时，需要考虑如何保证权限管理的安全性和准确性。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24"/>
                <w:szCs w:val="24"/>
              </w:rPr>
              <w:t>.性能要求：确保系统的性能满足需求，包括平均用户请求响应速度、并发处理能力等，满足中小 企业常规使用。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sz w:val="24"/>
                <w:szCs w:val="24"/>
              </w:rPr>
              <w:t>.测试与优化要求：对文档管理系统进行全面的测试，包括功能测试、性能测试等。确保系统的功 能和性能满足需求，并优化系统的性能和响应速度。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24"/>
                <w:szCs w:val="24"/>
              </w:rPr>
              <w:t>.论文要求：按照学校规定，在毕业设计工作的时间节点内完成毕业设计和论文撰写工作。论文撰 写符合学校规范,各项毕业设计材料符合学校规范，且完备。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sz w:val="24"/>
                <w:szCs w:val="24"/>
              </w:rPr>
              <w:t>.参考文献符合下列要求：合理引用文献数据、观点、原理等材料，但不能抄袭。查询近 5 年与论文研究内容相关的文献资料，主要包括国内外期刊论文、行业报告、研究报告和著作等。查阅参考文献资料，并标注在论文中不少于 15 个，至少有 2 篇外文文献。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</w:rPr>
              <w:t>.答辩准备充分：毕设需要进行充分的答辩准备，论文查重符合学校规定后，准备详细的演示 PPT 和项目报告等材料。能够清晰地展示系统的功能和成果，回答评审专家的问题。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参考文献：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[1]马瑞.洛阳龙门石窟景区停车场导视系统情感化设计[J].包装工程,2025,46(18):405-414.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[2]丁灿,李星阳,闫冬,等.存量发展背景下景区周边停车场布局方案研究[C]//中国城市规划学会城市交通规划专业委员会.绿色数智 提质增效——2024年中国城市交通规划年会论文集.济南市规划设计研究院;,2024:1187-1192.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[3]程琳,樊江涛,李龙,等.智能停车场管理系统设计与实现[J].数字技术与应用,2021,39(05):169-171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[4]张洁,孙晓霞.基于B/S架构的商场智能停车管理系统设计[J].山西电子技术,2020,(03):68-70+93.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[5]牛正宇.基于预约模式的停车场选择和动态定价研究[D].大连交通大学,2025.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[6]黄大维.智能停车场管理系统设计研究[C]//中国智慧工程研究会智能学习与创新研究工作委员会.2020万知科学发展论坛论文集（智慧工程二）.陕西建工智能科技有限公司;,2020:1022-1031.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[7]魏晨,纪雪健.基于SpringMVC+ECharts的可视化数据展示平台设计[C]//天津市电子学会,天津市仪器仪表学会.第三十四届中国（天津）2020’IT、网络、信息技术、电子、仪器仪表创新学术会议论文集.天津光电通信技术有限公司;,2020:64-67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[8]方生.基于“Vue.js”前端框架技术的研究[J].电脑知识与技术,2021,17(19):59-60+64.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[9]年佟,习聪玲,孟以媛,等.基于微信小程序的车位预约系统设计与实现[J].电脑编程技巧与维护,2024,(09):68-70+99.DOI:10.16184/j.cnki.comprg.2024.09.033.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[10]李怀锋.Android设备停车场管理系统的关键问题研究[J].山西建筑,2021,47(10):167-169.DOI:10.13719/j.cnki.1009-6825.2021.10.061.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[11]米热吉古丽·热扎克.小区停车场管理系统的设计与实现[J].科技与创新,2025,(04):104-106+111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[12]姜俊杰,张毅,姚锡凡,等.基于SQL的停车场管理系统软件[J].现代电子技术,2020,43(01):86-89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[13]Riley L ,Lee E ,Cheng P , et al.Metrics for studying the porous void space of packed particles.[J].bioRxiv : the preprint server for biology,2025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[14]Coching K J ,Billones C K R ,Brillantes M K A , et al.Digital Twinning Mechanism and Building Information Modeling for a Smart Parking Management System[J].Smart Cities,2025,8(5):146-146.</w:t>
            </w:r>
          </w:p>
          <w:p>
            <w:pPr>
              <w:spacing w:line="360" w:lineRule="auto"/>
              <w:ind w:firstLine="480" w:firstLineChars="200"/>
              <w:jc w:val="left"/>
            </w:pPr>
            <w:r>
              <w:rPr>
                <w:rFonts w:hint="eastAsia" w:ascii="宋体" w:hAnsi="宋体" w:cs="宋体"/>
                <w:sz w:val="24"/>
                <w:szCs w:val="24"/>
              </w:rPr>
              <w:t>[15]Dragu V ,Roman A E ,Roşca A M , et al.Integrated Information System for Parking Facilities Operations and Management[J].Systems,2025,13(9):769-769.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技术要求: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后端：Spring Boot、Spring MVC、MyBatis（或 MyBatis-Plus）、Spring Security + JWT、Hibernate Validator；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前端：Vue.js + 组件库（Element Plus 或同等），Axios 调用 RESTful API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数据库：MySQL 8.x；设计满足第三范式与审计需求，关键表（订单、预约、支付流水）具备可追溯字段与乐观锁/唯一约束。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可视化：ECharts 实现看板与报表。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支付与入场：支付采用沙箱/模拟接口；入场支持二维码模式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部署与日志：提供本地与服务器（可选）部署脚本，分环境配置；采用分级日志与操作审计；编写数据库初始化与数据字典。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bookmarkStart w:id="1" w:name="_GoBack"/>
            <w:bookmarkEnd w:id="1"/>
            <w:r>
              <w:rPr>
                <w:rFonts w:ascii="宋体" w:hAnsi="宋体" w:cs="宋体"/>
                <w:sz w:val="24"/>
                <w:szCs w:val="24"/>
              </w:rPr>
              <w:t>注意事项：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系统设计要充分结合实际需求，确保功能可行且易维护；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开发中重视系统扩展性与安全性设计，为后期功能升级留有接口；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进行模块化与分层设计，严格遵循代码规范与开发文档要求；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测试阶段需确保主要功能模块通过功能、性能与安全测试；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全过程保持文档记录，形成完整的需求分析、设计文档、测试报告与用户手册。</w:t>
            </w:r>
          </w:p>
        </w:tc>
      </w:tr>
      <w:tr>
        <w:trPr>
          <w:trHeight w:val="702" w:hRule="atLeast"/>
        </w:trPr>
        <w:tc>
          <w:tcPr>
            <w:tcW w:w="600" w:type="dxa"/>
            <w:vMerge w:val="restart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进度安排</w:t>
            </w:r>
          </w:p>
        </w:tc>
        <w:tc>
          <w:tcPr>
            <w:tcW w:w="2925" w:type="dxa"/>
            <w:gridSpan w:val="3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起止日期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主要任务</w:t>
            </w:r>
          </w:p>
        </w:tc>
      </w:tr>
      <w:tr>
        <w:trPr>
          <w:trHeight w:val="697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2025年10月17日-2025年11月9日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1.完成国内外相关文献查阅与梳理，明确课题研究意义、核心内容及研究方法；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2.撰写开题报告，确定研究思路与技术路线；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3.按学部安排参加开题答辩，记录答辩意见。</w:t>
            </w:r>
          </w:p>
        </w:tc>
      </w:tr>
      <w:tr>
        <w:trPr>
          <w:trHeight w:val="653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2025年11月10日-2025年12月21日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1.开展实验、社会调查、数据采集与分析等核心研究工作，形成阶段性研究记录；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2.撰写中期研究报告，总结已完成工作、现存问题及后续计划。</w:t>
            </w:r>
          </w:p>
        </w:tc>
      </w:tr>
      <w:tr>
        <w:trPr>
          <w:trHeight w:val="681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2025年12月22日-2026年01月4日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参加学部组织的中期检查，汇报研究进度。</w:t>
            </w:r>
          </w:p>
        </w:tc>
      </w:tr>
      <w:tr>
        <w:trPr>
          <w:trHeight w:val="579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2026年1月5日-2026年4月5日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1.依据研究成果撰写论文初稿，确保覆盖全部研究内容，符合《郑州西亚斯学院本科毕业论文（设计）撰写规范》；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2.提交初稿至指导教师审核，根据意见修改内容、调整格式。</w:t>
            </w:r>
          </w:p>
        </w:tc>
      </w:tr>
      <w:tr>
        <w:trPr>
          <w:trHeight w:val="615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2026年4月6日-2026年5月10日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1.参加预答辩，结合预答辩意见修改论文，形成终稿；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2.提交终稿并通过 “维普” 平台进行学术不端检测；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3.若重复率＞25%，需修改降重后重新提交检测；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4.准备答辩PPT，参加正式答辩，记录答辩意见，明确后续修改要求。</w:t>
            </w:r>
          </w:p>
        </w:tc>
      </w:tr>
      <w:tr>
        <w:trPr>
          <w:trHeight w:val="615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6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2026年5月11日-2026年5月17日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1.根据正式答辩意见修改论文，完成最终版本；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2.对修改后的论文重新查重，确保重复率仍符合要求；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3.将论文胶装，经指导教师签字确认后提交存档。</w:t>
            </w:r>
          </w:p>
        </w:tc>
      </w:tr>
      <w:tr>
        <w:trPr>
          <w:trHeight w:val="1325" w:hRule="atLeast"/>
        </w:trPr>
        <w:tc>
          <w:tcPr>
            <w:tcW w:w="4819" w:type="dxa"/>
            <w:gridSpan w:val="6"/>
            <w:noWrap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指导教师签字：</w:t>
            </w:r>
          </w:p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               年    月    日</w:t>
            </w:r>
          </w:p>
        </w:tc>
        <w:tc>
          <w:tcPr>
            <w:tcW w:w="4819" w:type="dxa"/>
            <w:gridSpan w:val="3"/>
            <w:noWrap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专业负责人签字：</w:t>
            </w:r>
          </w:p>
          <w:p>
            <w:pPr>
              <w:spacing w:line="360" w:lineRule="auto"/>
              <w:ind w:left="461" w:hanging="461"/>
              <w:rPr>
                <w:rFonts w:ascii="宋体" w:hAnsi="宋体" w:cs="宋体"/>
                <w:sz w:val="24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               年    月    日</w:t>
            </w:r>
          </w:p>
        </w:tc>
      </w:tr>
    </w:tbl>
    <w:p>
      <w:pPr>
        <w:jc w:val="left"/>
        <w:rPr>
          <w:rFonts w:ascii="仿宋" w:hAnsi="仿宋" w:eastAsia="仿宋" w:cs="仿宋"/>
        </w:rPr>
      </w:pPr>
    </w:p>
    <w:sectPr>
      <w:pgSz w:w="11906" w:h="16838"/>
      <w:pgMar w:top="1440" w:right="1800" w:bottom="1118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A7765"/>
    <w:multiLevelType w:val="singleLevel"/>
    <w:tmpl w:val="EF7A77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BDE0D84"/>
    <w:multiLevelType w:val="singleLevel"/>
    <w:tmpl w:val="FBDE0D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TMsImhkaWQiOiJkN2IzMzkzYTAzYTUyYzkzMjcwN2JiMThlYTBlNTQyNiIsInVzZXJDb3VudCI6MX0="/>
  </w:docVars>
  <w:rsids>
    <w:rsidRoot w:val="47BD7218"/>
    <w:rsid w:val="00154F0B"/>
    <w:rsid w:val="001A768E"/>
    <w:rsid w:val="00210F2F"/>
    <w:rsid w:val="00431A51"/>
    <w:rsid w:val="00457CA3"/>
    <w:rsid w:val="006D4FFF"/>
    <w:rsid w:val="008E7D78"/>
    <w:rsid w:val="00C32876"/>
    <w:rsid w:val="00D55263"/>
    <w:rsid w:val="00D728CC"/>
    <w:rsid w:val="03D52F56"/>
    <w:rsid w:val="06711951"/>
    <w:rsid w:val="06C61153"/>
    <w:rsid w:val="0E9236F0"/>
    <w:rsid w:val="194976FD"/>
    <w:rsid w:val="1FFFF6AE"/>
    <w:rsid w:val="206D5BAD"/>
    <w:rsid w:val="2CA5450B"/>
    <w:rsid w:val="2E487897"/>
    <w:rsid w:val="33BD1265"/>
    <w:rsid w:val="377F17F7"/>
    <w:rsid w:val="394455A6"/>
    <w:rsid w:val="41746A94"/>
    <w:rsid w:val="45390767"/>
    <w:rsid w:val="47BD7218"/>
    <w:rsid w:val="47DE1152"/>
    <w:rsid w:val="4CFAA782"/>
    <w:rsid w:val="4E0B6A19"/>
    <w:rsid w:val="51502229"/>
    <w:rsid w:val="51605425"/>
    <w:rsid w:val="521F48F5"/>
    <w:rsid w:val="52BF16AF"/>
    <w:rsid w:val="563E3518"/>
    <w:rsid w:val="566D22F9"/>
    <w:rsid w:val="593378B8"/>
    <w:rsid w:val="5A9E201C"/>
    <w:rsid w:val="6F011519"/>
    <w:rsid w:val="7EFF49D1"/>
    <w:rsid w:val="DFFDF684"/>
    <w:rsid w:val="EF5B649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after="120" w:line="480" w:lineRule="auto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itzhan/Library/Containers/com.kingsoft.wpsoffice.mac/Data/C:\Users\Lenovo\AppData\Roaming\kingsoft\office6\templates\download\67196367-39a6-46ef-9f98-d60debb83760\&#23398;&#38498;&#26412;&#31185;&#29983;&#27605;&#19994;&#35770;&#25991;&#65288;&#35774;&#35745;&#65289;&#20219;&#21153;&#20070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学院本科生毕业论文（设计）任务书.doc.docx</Template>
  <Pages>4</Pages>
  <Words>1974</Words>
  <Characters>2422</Characters>
  <Lines>18</Lines>
  <Paragraphs>5</Paragraphs>
  <TotalTime>58</TotalTime>
  <ScaleCrop>false</ScaleCrop>
  <LinksUpToDate>false</LinksUpToDate>
  <CharactersWithSpaces>2573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2024-01-15T20:49:00Z</dcterms:created>
  <dc:creator>· aldl</dc:creator>
  <cp:lastModifiedBy>秋</cp:lastModifiedBy>
  <cp:lastPrinted>2024-01-16T09:49:00Z</cp:lastPrinted>
  <dcterms:modified xsi:type="dcterms:W3CDTF">2025-11-04T03:44:26Z</dcterms:modified>
  <dc:title>商洛学院本科生毕业论文（设计）任务书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KSOTemplateUUID">
    <vt:lpwstr>v1.0_mb_nY/+QcjytlEDoayUwg9Y3w==</vt:lpwstr>
  </property>
  <property fmtid="{D5CDD505-2E9C-101B-9397-08002B2CF9AE}" pid="4" name="ICV">
    <vt:lpwstr>423A75517A4AB263D1800869DC8BF0EA_43</vt:lpwstr>
  </property>
  <property fmtid="{D5CDD505-2E9C-101B-9397-08002B2CF9AE}" pid="5" name="KSOTemplateDocerSaveRecord">
    <vt:lpwstr>eyJoZGlkIjoiMzgwNjA0OTFhZjAxYmEwMWEyN2VlNmRjMmZiMGEzMTMiLCJ1c2VySWQiOiIzOTE2NDY0NzUifQ==</vt:lpwstr>
  </property>
</Properties>
</file>